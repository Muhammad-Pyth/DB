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sz w:val="21"/>
          <w:szCs w:val="21"/>
        </w:rPr>
        <w:br/>
        <w:t>Review the two files here: [Muhammad-</w:t>
      </w:r>
      <w:proofErr w:type="spellStart"/>
      <w:r w:rsidRPr="00BD0F61">
        <w:rPr>
          <w:rFonts w:ascii="Segoe UI" w:hAnsi="Segoe UI" w:cs="Segoe UI"/>
          <w:color w:val="0B0B0B"/>
          <w:sz w:val="21"/>
          <w:szCs w:val="21"/>
        </w:rPr>
        <w:t>Pyth</w:t>
      </w:r>
      <w:proofErr w:type="spellEnd"/>
      <w:r w:rsidRPr="00BD0F61">
        <w:rPr>
          <w:rFonts w:ascii="Segoe UI" w:hAnsi="Segoe UI" w:cs="Segoe UI"/>
          <w:color w:val="0B0B0B"/>
          <w:sz w:val="21"/>
          <w:szCs w:val="21"/>
        </w:rPr>
        <w:t>/DB (github.com)</w:t>
      </w:r>
      <w:proofErr w:type="gramStart"/>
      <w:r w:rsidRPr="00BD0F61">
        <w:rPr>
          <w:rFonts w:ascii="Segoe UI" w:hAnsi="Segoe UI" w:cs="Segoe UI"/>
          <w:color w:val="0B0B0B"/>
          <w:sz w:val="21"/>
          <w:szCs w:val="21"/>
        </w:rPr>
        <w:t>](</w:t>
      </w:r>
      <w:proofErr w:type="gramEnd"/>
      <w:r w:rsidRPr="00BD0F61">
        <w:rPr>
          <w:rFonts w:ascii="Segoe UI" w:hAnsi="Segoe UI" w:cs="Segoe UI"/>
          <w:color w:val="0B0B0B"/>
          <w:sz w:val="21"/>
          <w:szCs w:val="21"/>
        </w:rPr>
        <w:fldChar w:fldCharType="begin"/>
      </w:r>
      <w:r w:rsidRPr="00BD0F61">
        <w:rPr>
          <w:rFonts w:ascii="Segoe UI" w:hAnsi="Segoe UI" w:cs="Segoe UI"/>
          <w:color w:val="0B0B0B"/>
          <w:sz w:val="21"/>
          <w:szCs w:val="21"/>
        </w:rPr>
        <w:instrText xml:space="preserve"> HYPERLINK "https://github.com/Muhammad-Pyth/DB" \t "_blank" </w:instrText>
      </w:r>
      <w:r w:rsidRPr="00BD0F61">
        <w:rPr>
          <w:rFonts w:ascii="Segoe UI" w:hAnsi="Segoe UI" w:cs="Segoe UI"/>
          <w:color w:val="0B0B0B"/>
          <w:sz w:val="21"/>
          <w:szCs w:val="21"/>
        </w:rPr>
        <w:fldChar w:fldCharType="separate"/>
      </w:r>
      <w:r w:rsidRPr="00BD0F61">
        <w:rPr>
          <w:rFonts w:ascii="Segoe UI" w:hAnsi="Segoe UI" w:cs="Segoe UI"/>
          <w:color w:val="0000FF"/>
          <w:sz w:val="21"/>
          <w:szCs w:val="21"/>
          <w:u w:val="single"/>
          <w:bdr w:val="single" w:sz="2" w:space="0" w:color="auto" w:frame="1"/>
        </w:rPr>
        <w:t>https://github.com/Muhammad-Pyth/DB</w:t>
      </w:r>
      <w:r w:rsidRPr="00BD0F61">
        <w:rPr>
          <w:rFonts w:ascii="Segoe UI" w:hAnsi="Segoe UI" w:cs="Segoe UI"/>
          <w:color w:val="0B0B0B"/>
          <w:sz w:val="21"/>
          <w:szCs w:val="21"/>
        </w:rPr>
        <w:fldChar w:fldCharType="end"/>
      </w:r>
      <w:r w:rsidRPr="00BD0F61">
        <w:rPr>
          <w:rFonts w:ascii="Segoe UI" w:hAnsi="Segoe UI" w:cs="Segoe UI"/>
          <w:color w:val="0B0B0B"/>
          <w:sz w:val="21"/>
          <w:szCs w:val="21"/>
        </w:rPr>
        <w:t>)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sz w:val="21"/>
          <w:szCs w:val="21"/>
          <w:bdr w:val="single" w:sz="2" w:space="0" w:color="auto" w:frame="1"/>
        </w:rPr>
        <w:t>8:16 PM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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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-15" w:right="-15"/>
        <w:outlineLvl w:val="1"/>
        <w:rPr>
          <w:rFonts w:ascii="Segoe UI" w:hAnsi="Segoe UI" w:cs="Segoe UI"/>
          <w:b/>
          <w:bCs/>
          <w:color w:val="0B0B0B"/>
          <w:sz w:val="36"/>
          <w:szCs w:val="36"/>
        </w:rPr>
      </w:pPr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Claude responded: I looked at both files.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</w:pPr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t>Identified corrupted SQL syntax in database file</w:t>
      </w:r>
      <w:r w:rsidRPr="00BD0F61">
        <w:rPr>
          <w:rFonts w:ascii="var(--font-claude-response)" w:hAnsi="var(--font-claude-response)" w:cs="Segoe UI"/>
          <w:color w:val="0B0B0B"/>
          <w:sz w:val="18"/>
          <w:szCs w:val="18"/>
          <w:bdr w:val="single" w:sz="2" w:space="0" w:color="auto" w:frame="1"/>
        </w:rPr>
        <w:t>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  <w:t>Identified corrupted SQL syntax in database file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I looked at both files. Quick summary: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beforeAutospacing="1" w:afterAutospacing="1"/>
        <w:outlineLvl w:val="2"/>
        <w:rPr>
          <w:rFonts w:ascii="var(--font-claude-response)" w:hAnsi="var(--font-claude-response)" w:cs="Segoe UI"/>
          <w:b/>
          <w:bCs/>
          <w:color w:val="0B0B0B"/>
          <w:sz w:val="27"/>
          <w:szCs w:val="27"/>
        </w:rPr>
      </w:pPr>
      <w:proofErr w:type="spellStart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library.db.sql</w:t>
      </w:r>
      <w:proofErr w:type="spell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This is a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sqlite3 .dump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of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library.db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 and it's got </w:t>
      </w:r>
      <w:r w:rsidRPr="00BD0F61">
        <w:rPr>
          <w:rFonts w:ascii="var(--font-claude-response)" w:hAnsi="var(--font-claude-response)" w:cs="Segoe UI"/>
          <w:b/>
          <w:bCs/>
          <w:color w:val="0B0B0B"/>
          <w:sz w:val="21"/>
          <w:szCs w:val="21"/>
          <w:bdr w:val="single" w:sz="2" w:space="0" w:color="auto" w:frame="1"/>
        </w:rPr>
        <w:t>one broken statement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: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proofErr w:type="spellStart"/>
      <w:proofErr w:type="gramStart"/>
      <w:r w:rsidRPr="00BD0F61">
        <w:rPr>
          <w:rFonts w:ascii="var(--font-ui)" w:hAnsi="var(--font-ui)" w:cs="Segoe UI"/>
          <w:color w:val="0B0B0B"/>
          <w:sz w:val="21"/>
          <w:szCs w:val="21"/>
        </w:rPr>
        <w:t>sql</w:t>
      </w:r>
      <w:proofErr w:type="spellEnd"/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</w:rPr>
      </w:pP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CREATE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TABLE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0051C2"/>
          <w:sz w:val="20"/>
          <w:szCs w:val="20"/>
          <w:bdr w:val="single" w:sz="2" w:space="0" w:color="auto" w:frame="1"/>
        </w:rPr>
        <w:t>IF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NOT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EXISTSAL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TABLE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search_index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USING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fts5(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That should be: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proofErr w:type="spellStart"/>
      <w:proofErr w:type="gramStart"/>
      <w:r w:rsidRPr="00BD0F61">
        <w:rPr>
          <w:rFonts w:ascii="var(--font-ui)" w:hAnsi="var(--font-ui)" w:cs="Segoe UI"/>
          <w:color w:val="0B0B0B"/>
          <w:sz w:val="21"/>
          <w:szCs w:val="21"/>
        </w:rPr>
        <w:t>sql</w:t>
      </w:r>
      <w:proofErr w:type="spellEnd"/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CREATE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VIRTUAL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TABLE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IF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NOT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EXISTS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search_index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USING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fts5(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normalized_text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,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book_id</w:t>
      </w:r>
      <w:proofErr w:type="spellEnd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UNINDEXED,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slide_id</w:t>
      </w:r>
      <w:proofErr w:type="spellEnd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UNINDEXED,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heading_text</w:t>
      </w:r>
      <w:proofErr w:type="spellEnd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UNINDEXED,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source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UNINDEXED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);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As written, it's neither a valid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CREATE TABLE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nor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CREATE VIRTUAL TABLE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— it'll throw a syntax error if anyone tries to import this dump into a fresh SQLite file. Looks like a text corruption from copy/paste (the "VIRTU" got eaten). The rest of the schema —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books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embeddings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headings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slides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 plus the FTS5 shadow tables (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search_index_config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/content/data/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docsize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/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idx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) — matches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init_db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/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migrate_db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in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app.py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correctly, and the indexes at the bottom are fine.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If you want this file to actually be usable as a bootstrap script, that one line needs fixing.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beforeAutospacing="1" w:afterAutospacing="1"/>
        <w:outlineLvl w:val="2"/>
        <w:rPr>
          <w:rFonts w:ascii="var(--font-claude-response)" w:hAnsi="var(--font-claude-response)" w:cs="Segoe UI"/>
          <w:b/>
          <w:bCs/>
          <w:color w:val="0B0B0B"/>
          <w:sz w:val="27"/>
          <w:szCs w:val="27"/>
        </w:rPr>
      </w:pPr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app.py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The file is 2490 lines (I could only pull the first ~1000 via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GitHub's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 rendered view — the raw file is blocked by robots.txt on my end, so I don't have the back half: TOC-matching logic past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import_toc_for_book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, the Flask routes,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embeddings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/FAISS search, and the Mistral/Gemini agent calls). From what I could see:</w:t>
      </w:r>
    </w:p>
    <w:p w:rsidR="00BD0F61" w:rsidRPr="00BD0F61" w:rsidRDefault="00BD0F61" w:rsidP="00BD0F6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Schema/migration logic (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init_db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migrate_db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) is consistent with the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.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sql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dump above (aside from that broken line).</w:t>
      </w:r>
    </w:p>
    <w:p w:rsidR="00BD0F61" w:rsidRPr="00BD0F61" w:rsidRDefault="00BD0F61" w:rsidP="00BD0F6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0"/>
        <w:rPr>
          <w:rFonts w:ascii="var(--font-claude-response)" w:hAnsi="var(--font-claude-response)" w:cs="Segoe UI"/>
          <w:color w:val="0B0B0B"/>
          <w:sz w:val="21"/>
          <w:szCs w:val="21"/>
        </w:rPr>
      </w:pP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normalize_arabic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,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tashkeel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-tolerant highlight regex, and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parse_book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/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find_slide_containers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look solid — reasonable fallback chain for detecting slide containers.</w:t>
      </w:r>
    </w:p>
    <w:p w:rsidR="00BD0F61" w:rsidRPr="00BD0F61" w:rsidRDefault="00BD0F61" w:rsidP="00BD0F6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The ported Mistral functions (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normalize_part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detect_local_part_name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is_single_volume_book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fetch_shamela_toc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inject_synthetic_anchor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) match what's in your memory notes as intentionally verbatim ports, with good inline comments explaining </w:t>
      </w:r>
      <w:r w:rsidRPr="00BD0F61">
        <w:rPr>
          <w:rFonts w:ascii="var(--font-claude-response)" w:hAnsi="var(--font-claude-response)" w:cs="Segoe UI"/>
          <w:i/>
          <w:iCs/>
          <w:color w:val="0B0B0B"/>
          <w:sz w:val="21"/>
          <w:szCs w:val="21"/>
          <w:bdr w:val="single" w:sz="2" w:space="0" w:color="auto" w:frame="1"/>
        </w:rPr>
        <w:t>why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(e.g., the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.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db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-based single-volume detection replacing the old folder heuristic).</w:t>
      </w:r>
    </w:p>
    <w:p w:rsidR="00BD0F61" w:rsidRPr="00BD0F61" w:rsidRDefault="00BD0F61" w:rsidP="00BD0F6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0"/>
        <w:rPr>
          <w:rFonts w:ascii="var(--font-claude-response)" w:hAnsi="var(--font-claude-response)" w:cs="Segoe UI"/>
          <w:color w:val="0B0B0B"/>
          <w:sz w:val="21"/>
          <w:szCs w:val="21"/>
        </w:rPr>
      </w:pP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is_single_volume_db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's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docstring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 says "all parts are NULL" but the actual check is "no non-NULL/non-empty parts" — same effective behavior, just a slightly stale comment.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after="100" w:afterAutospacing="1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If you want a full review of the rest (routes, search endpoint,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embeddings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 generation, agent dispatch), paste those sections directly or point me at the raw file some other way —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GitHub's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 raw domain isn't in my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fetchable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 list from a search result.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lastRenderedPageBreak/>
        <w:t>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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-15" w:right="-15"/>
        <w:outlineLvl w:val="1"/>
        <w:rPr>
          <w:rFonts w:ascii="Segoe UI" w:hAnsi="Segoe UI" w:cs="Segoe UI"/>
          <w:b/>
          <w:bCs/>
          <w:color w:val="0B0B0B"/>
          <w:sz w:val="36"/>
          <w:szCs w:val="36"/>
        </w:rPr>
      </w:pPr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 xml:space="preserve">You said: the </w:t>
      </w:r>
      <w:proofErr w:type="spellStart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prob</w:t>
      </w:r>
      <w:proofErr w:type="spellEnd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 xml:space="preserve"> to focus on now is: in the </w:t>
      </w:r>
      <w:proofErr w:type="spellStart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databse</w:t>
      </w:r>
      <w:proofErr w:type="spellEnd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 xml:space="preserve"> file's "books" table, there is a "path" column.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proofErr w:type="gramStart"/>
      <w:r w:rsidRPr="00BD0F61">
        <w:rPr>
          <w:rFonts w:ascii="Segoe UI" w:hAnsi="Segoe UI" w:cs="Segoe UI"/>
          <w:color w:val="0B0B0B"/>
          <w:sz w:val="21"/>
          <w:szCs w:val="21"/>
        </w:rPr>
        <w:t>the</w:t>
      </w:r>
      <w:proofErr w:type="gramEnd"/>
      <w:r w:rsidRPr="00BD0F61">
        <w:rPr>
          <w:rFonts w:ascii="Segoe UI" w:hAnsi="Segoe UI" w:cs="Segoe UI"/>
          <w:color w:val="0B0B0B"/>
          <w:sz w:val="21"/>
          <w:szCs w:val="21"/>
        </w:rPr>
        <w:t xml:space="preserve"> </w:t>
      </w:r>
      <w:proofErr w:type="spellStart"/>
      <w:r w:rsidRPr="00BD0F61">
        <w:rPr>
          <w:rFonts w:ascii="Segoe UI" w:hAnsi="Segoe UI" w:cs="Segoe UI"/>
          <w:color w:val="0B0B0B"/>
          <w:sz w:val="21"/>
          <w:szCs w:val="21"/>
        </w:rPr>
        <w:t>prob</w:t>
      </w:r>
      <w:proofErr w:type="spellEnd"/>
      <w:r w:rsidRPr="00BD0F61">
        <w:rPr>
          <w:rFonts w:ascii="Segoe UI" w:hAnsi="Segoe UI" w:cs="Segoe UI"/>
          <w:color w:val="0B0B0B"/>
          <w:sz w:val="21"/>
          <w:szCs w:val="21"/>
        </w:rPr>
        <w:t xml:space="preserve"> to focus on now is: in the </w:t>
      </w:r>
      <w:proofErr w:type="spellStart"/>
      <w:r w:rsidRPr="00BD0F61">
        <w:rPr>
          <w:rFonts w:ascii="Segoe UI" w:hAnsi="Segoe UI" w:cs="Segoe UI"/>
          <w:color w:val="0B0B0B"/>
          <w:sz w:val="21"/>
          <w:szCs w:val="21"/>
        </w:rPr>
        <w:t>databse</w:t>
      </w:r>
      <w:proofErr w:type="spellEnd"/>
      <w:r w:rsidRPr="00BD0F61">
        <w:rPr>
          <w:rFonts w:ascii="Segoe UI" w:hAnsi="Segoe UI" w:cs="Segoe UI"/>
          <w:color w:val="0B0B0B"/>
          <w:sz w:val="21"/>
          <w:szCs w:val="21"/>
        </w:rPr>
        <w:t xml:space="preserve"> file's "books" table, there is a "path" column. this "path" column stores values using 'full' paths like: C:\Users\Vision\Desktop\Claude's Final Version\books\</w:t>
      </w:r>
      <w:r w:rsidRPr="00BD0F61">
        <w:rPr>
          <w:rFonts w:ascii="Segoe UI" w:hAnsi="Segoe UI" w:cs="Segoe UI"/>
          <w:color w:val="0B0B0B"/>
          <w:sz w:val="21"/>
          <w:szCs w:val="21"/>
          <w:rtl/>
        </w:rPr>
        <w:t>أحاديث القصاص - ت الصباغ\أحاديث القصاص - ت الصباغ</w:t>
      </w:r>
      <w:r w:rsidRPr="00BD0F61">
        <w:rPr>
          <w:rFonts w:ascii="Segoe UI" w:hAnsi="Segoe UI" w:cs="Segoe UI"/>
          <w:color w:val="0B0B0B"/>
          <w:sz w:val="21"/>
          <w:szCs w:val="21"/>
        </w:rPr>
        <w:t>.</w:t>
      </w:r>
      <w:proofErr w:type="spellStart"/>
      <w:r w:rsidRPr="00BD0F61">
        <w:rPr>
          <w:rFonts w:ascii="Segoe UI" w:hAnsi="Segoe UI" w:cs="Segoe UI"/>
          <w:color w:val="0B0B0B"/>
          <w:sz w:val="21"/>
          <w:szCs w:val="21"/>
        </w:rPr>
        <w:t>htm</w:t>
      </w:r>
      <w:proofErr w:type="spellEnd"/>
      <w:r w:rsidRPr="00BD0F61">
        <w:rPr>
          <w:rFonts w:ascii="Segoe UI" w:hAnsi="Segoe UI" w:cs="Segoe UI"/>
          <w:color w:val="0B0B0B"/>
          <w:sz w:val="21"/>
          <w:szCs w:val="21"/>
        </w:rPr>
        <w:t>, C:\Users\Vision\Desktop\Claude's Final Version\books\</w:t>
      </w:r>
      <w:r w:rsidRPr="00BD0F61">
        <w:rPr>
          <w:rFonts w:ascii="Segoe UI" w:hAnsi="Segoe UI" w:cs="Segoe UI"/>
          <w:color w:val="0B0B0B"/>
          <w:sz w:val="21"/>
          <w:szCs w:val="21"/>
          <w:rtl/>
        </w:rPr>
        <w:t>الجواب الصحيح لمن بدل دين المسيح لابن تيمية\004</w:t>
      </w:r>
      <w:r w:rsidRPr="00BD0F61">
        <w:rPr>
          <w:rFonts w:ascii="Segoe UI" w:hAnsi="Segoe UI" w:cs="Segoe UI"/>
          <w:color w:val="0B0B0B"/>
          <w:sz w:val="21"/>
          <w:szCs w:val="21"/>
        </w:rPr>
        <w:t>.</w:t>
      </w:r>
      <w:proofErr w:type="spellStart"/>
      <w:r w:rsidRPr="00BD0F61">
        <w:rPr>
          <w:rFonts w:ascii="Segoe UI" w:hAnsi="Segoe UI" w:cs="Segoe UI"/>
          <w:color w:val="0B0B0B"/>
          <w:sz w:val="21"/>
          <w:szCs w:val="21"/>
        </w:rPr>
        <w:t>htm</w:t>
      </w:r>
      <w:proofErr w:type="spellEnd"/>
      <w:r w:rsidRPr="00BD0F61">
        <w:rPr>
          <w:rFonts w:ascii="Segoe UI" w:hAnsi="Segoe UI" w:cs="Segoe UI"/>
          <w:color w:val="0B0B0B"/>
          <w:sz w:val="21"/>
          <w:szCs w:val="21"/>
        </w:rPr>
        <w:t xml:space="preserve"> It is apparently unwise to hardcode absolute paths within the </w:t>
      </w:r>
      <w:proofErr w:type="spellStart"/>
      <w:r w:rsidRPr="00BD0F61">
        <w:rPr>
          <w:rFonts w:ascii="Segoe UI" w:hAnsi="Segoe UI" w:cs="Segoe UI"/>
          <w:color w:val="0B0B0B"/>
          <w:sz w:val="21"/>
          <w:szCs w:val="21"/>
        </w:rPr>
        <w:t>db</w:t>
      </w:r>
      <w:proofErr w:type="spellEnd"/>
      <w:r w:rsidRPr="00BD0F61">
        <w:rPr>
          <w:rFonts w:ascii="Segoe UI" w:hAnsi="Segoe UI" w:cs="Segoe UI"/>
          <w:color w:val="0B0B0B"/>
          <w:sz w:val="21"/>
          <w:szCs w:val="21"/>
        </w:rPr>
        <w:t xml:space="preserve">, as now even changing the main directory's name, or location, would cause issues. This needs to be fixed, WITHOUT TOUCHING ANY DB DATA, including stored </w:t>
      </w:r>
      <w:proofErr w:type="spellStart"/>
      <w:r w:rsidRPr="00BD0F61">
        <w:rPr>
          <w:rFonts w:ascii="Segoe UI" w:hAnsi="Segoe UI" w:cs="Segoe UI"/>
          <w:color w:val="0B0B0B"/>
          <w:sz w:val="21"/>
          <w:szCs w:val="21"/>
        </w:rPr>
        <w:t>embeddings</w:t>
      </w:r>
      <w:proofErr w:type="spellEnd"/>
      <w:r w:rsidRPr="00BD0F61">
        <w:rPr>
          <w:rFonts w:ascii="Segoe UI" w:hAnsi="Segoe UI" w:cs="Segoe UI"/>
          <w:color w:val="0B0B0B"/>
          <w:sz w:val="21"/>
          <w:szCs w:val="21"/>
        </w:rPr>
        <w:t xml:space="preserve">, </w:t>
      </w:r>
      <w:proofErr w:type="spellStart"/>
      <w:r w:rsidRPr="00BD0F61">
        <w:rPr>
          <w:rFonts w:ascii="Segoe UI" w:hAnsi="Segoe UI" w:cs="Segoe UI"/>
          <w:color w:val="0B0B0B"/>
          <w:sz w:val="21"/>
          <w:szCs w:val="21"/>
        </w:rPr>
        <w:t>faiss</w:t>
      </w:r>
      <w:proofErr w:type="spellEnd"/>
      <w:r w:rsidRPr="00BD0F61">
        <w:rPr>
          <w:rFonts w:ascii="Segoe UI" w:hAnsi="Segoe UI" w:cs="Segoe UI"/>
          <w:color w:val="0B0B0B"/>
          <w:sz w:val="21"/>
          <w:szCs w:val="21"/>
        </w:rPr>
        <w:t xml:space="preserve"> index, etc. If there is logic in app.py that dictates this sort of absolute path saving, it needs to be modified as well to avoid same issue in future book additions.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sz w:val="21"/>
          <w:szCs w:val="21"/>
          <w:bdr w:val="single" w:sz="2" w:space="0" w:color="auto" w:frame="1"/>
        </w:rPr>
        <w:t>8:24 PM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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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-15" w:right="-15"/>
        <w:outlineLvl w:val="1"/>
        <w:rPr>
          <w:rFonts w:ascii="Segoe UI" w:hAnsi="Segoe UI" w:cs="Segoe UI"/>
          <w:b/>
          <w:bCs/>
          <w:color w:val="0B0B0B"/>
          <w:sz w:val="36"/>
          <w:szCs w:val="36"/>
        </w:rPr>
      </w:pPr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Claude responded: Good catch — that's a real portability bug.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</w:pPr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t>Devised dual-strategy migration and code refactoring for relative paths</w:t>
      </w:r>
      <w:r w:rsidRPr="00BD0F61">
        <w:rPr>
          <w:rFonts w:ascii="var(--font-claude-response)" w:hAnsi="var(--font-claude-response)" w:cs="Segoe UI"/>
          <w:color w:val="0B0B0B"/>
          <w:sz w:val="18"/>
          <w:szCs w:val="18"/>
          <w:bdr w:val="single" w:sz="2" w:space="0" w:color="auto" w:frame="1"/>
        </w:rPr>
        <w:t>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  <w:t>Devised dual-strategy migration and code refactoring for relative paths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Good catch — that's a real portability bug. Here's the plan, split into (1) a one-time DB migration that only touches the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path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column, and (2) code changes so future scans store relative paths.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before="100" w:beforeAutospacing="1" w:after="100" w:afterAutospacing="1"/>
        <w:outlineLvl w:val="2"/>
        <w:rPr>
          <w:rFonts w:ascii="var(--font-claude-response)" w:hAnsi="var(--font-claude-response)" w:cs="Segoe UI"/>
          <w:b/>
          <w:bCs/>
          <w:color w:val="0B0B0B"/>
          <w:sz w:val="27"/>
          <w:szCs w:val="27"/>
        </w:rPr>
      </w:pPr>
      <w:r w:rsidRPr="00BD0F61">
        <w:rPr>
          <w:rFonts w:ascii="var(--font-claude-response)" w:hAnsi="var(--font-claude-response)" w:cs="Segoe UI"/>
          <w:b/>
          <w:bCs/>
          <w:color w:val="0B0B0B"/>
          <w:sz w:val="27"/>
          <w:szCs w:val="27"/>
        </w:rPr>
        <w:t>Root cause in app.py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In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scan_</w:t>
      </w:r>
      <w:proofErr w:type="gram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library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</w:t>
      </w:r>
      <w:proofErr w:type="gram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: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proofErr w:type="gramStart"/>
      <w:r w:rsidRPr="00BD0F61">
        <w:rPr>
          <w:rFonts w:ascii="var(--font-ui)" w:hAnsi="var(--font-ui)" w:cs="Segoe UI"/>
          <w:color w:val="0B0B0B"/>
          <w:sz w:val="21"/>
          <w:szCs w:val="21"/>
        </w:rPr>
        <w:t>python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html_files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[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p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for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p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in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BOOKS_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DIR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rglob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'*'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...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]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...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for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filepath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in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html_files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: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path_str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</w:t>
      </w:r>
      <w:proofErr w:type="spellStart"/>
      <w:proofErr w:type="gramStart"/>
      <w:r w:rsidRPr="00BD0F61">
        <w:rPr>
          <w:rFonts w:ascii="var(--font-mono)" w:hAnsi="var(--font-mono)" w:cs="Courier New"/>
          <w:color w:val="B34A00"/>
          <w:sz w:val="20"/>
          <w:szCs w:val="20"/>
          <w:bdr w:val="single" w:sz="2" w:space="0" w:color="auto" w:frame="1"/>
        </w:rPr>
        <w:t>str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spellStart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filepath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      </w:t>
      </w:r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# &lt;-- absolute path, since BOOKS_DIR is already .resolve()'d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...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execute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"INSERT INTO books (..., path, ...) VALUES (...)"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...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path_str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...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And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BOOKS_DIR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itself is built as an absolute path: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proofErr w:type="gramStart"/>
      <w:r w:rsidRPr="00BD0F61">
        <w:rPr>
          <w:rFonts w:ascii="var(--font-ui)" w:hAnsi="var(--font-ui)" w:cs="Segoe UI"/>
          <w:color w:val="0B0B0B"/>
          <w:sz w:val="21"/>
          <w:szCs w:val="21"/>
        </w:rPr>
        <w:t>python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BOOKS_DIR = 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BASE_DIR /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config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get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'settings'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</w:t>
      </w:r>
      <w:proofErr w:type="spellStart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books_dir</w:t>
      </w:r>
      <w:proofErr w:type="spell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B84F05"/>
          <w:sz w:val="20"/>
          <w:szCs w:val="20"/>
          <w:bdr w:val="single" w:sz="2" w:space="0" w:color="auto" w:frame="1"/>
        </w:rPr>
        <w:t>fallback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=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'./books'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)).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resolve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So every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books.path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row is </w:t>
      </w:r>
      <w:proofErr w:type="spellStart"/>
      <w:proofErr w:type="gram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str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</w:t>
      </w:r>
      <w:proofErr w:type="gram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 xml:space="preserve">BOOKS_DIR / 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relative_subpath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— absolute, and specifically anchored to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C:\Users\Vision\Desktop\Claude's Final Version\...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. Anywhere else in the file that reads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path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from the DB (I saw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get_book_</w:t>
      </w:r>
      <w:proofErr w:type="gram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folder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</w:t>
      </w:r>
      <w:proofErr w:type="gram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get_book_id_by_path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 and it's presumably also used to open/serve the HTML file in the reader route) treats it as a ready-to-use absolute path.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before="100" w:beforeAutospacing="1" w:after="100" w:afterAutospacing="1"/>
        <w:outlineLvl w:val="2"/>
        <w:rPr>
          <w:rFonts w:ascii="var(--font-claude-response)" w:hAnsi="var(--font-claude-response)" w:cs="Segoe UI"/>
          <w:b/>
          <w:bCs/>
          <w:color w:val="0B0B0B"/>
          <w:sz w:val="27"/>
          <w:szCs w:val="27"/>
        </w:rPr>
      </w:pPr>
      <w:r w:rsidRPr="00BD0F61">
        <w:rPr>
          <w:rFonts w:ascii="var(--font-claude-response)" w:hAnsi="var(--font-claude-response)" w:cs="Segoe UI"/>
          <w:b/>
          <w:bCs/>
          <w:color w:val="0B0B0B"/>
          <w:sz w:val="27"/>
          <w:szCs w:val="27"/>
        </w:rPr>
        <w:t>Fix strategy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Store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path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</w:t>
      </w:r>
      <w:r w:rsidRPr="00BD0F61">
        <w:rPr>
          <w:rFonts w:ascii="var(--font-claude-response)" w:hAnsi="var(--font-claude-response)" w:cs="Segoe UI"/>
          <w:b/>
          <w:bCs/>
          <w:color w:val="0B0B0B"/>
          <w:sz w:val="21"/>
          <w:szCs w:val="21"/>
          <w:bdr w:val="single" w:sz="2" w:space="0" w:color="auto" w:frame="1"/>
        </w:rPr>
        <w:t>relative to </w:t>
      </w:r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BOOKS_DIR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in the DB, and reconstruct the absolute path everywhere it's needed via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 xml:space="preserve">(BOOKS_DIR / 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row_path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).</w:t>
      </w:r>
      <w:proofErr w:type="gram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resolve(</w:t>
      </w:r>
      <w:proofErr w:type="gram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. That way, moving/renaming the parent folder — or even moving 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lastRenderedPageBreak/>
        <w:t>the whole app to another machine — only requires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books_dir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in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config.ini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to be correct; the DB stays portable.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before="100" w:beforeAutospacing="1" w:after="100" w:afterAutospacing="1"/>
        <w:outlineLvl w:val="3"/>
        <w:rPr>
          <w:rFonts w:ascii="var(--font-claude-response)" w:hAnsi="var(--font-claude-response)" w:cs="Segoe UI"/>
          <w:b/>
          <w:bCs/>
          <w:color w:val="0B0B0B"/>
        </w:rPr>
      </w:pPr>
      <w:r w:rsidRPr="00BD0F61">
        <w:rPr>
          <w:rFonts w:ascii="var(--font-claude-response)" w:hAnsi="var(--font-claude-response)" w:cs="Segoe UI"/>
          <w:b/>
          <w:bCs/>
          <w:color w:val="0B0B0B"/>
        </w:rPr>
        <w:t>1. Migration (DB-only, no other tables touched)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proofErr w:type="gramStart"/>
      <w:r w:rsidRPr="00BD0F61">
        <w:rPr>
          <w:rFonts w:ascii="var(--font-ui)" w:hAnsi="var(--font-ui)" w:cs="Segoe UI"/>
          <w:color w:val="0B0B0B"/>
          <w:sz w:val="21"/>
          <w:szCs w:val="21"/>
        </w:rPr>
        <w:t>python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# migrate_paths_to_relative.py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import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sqlite3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from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pathlib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import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Path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import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configparser</w:t>
      </w:r>
      <w:proofErr w:type="spell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BASE_DIR =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Path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__file__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resolve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parent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config</w:t>
      </w:r>
      <w:proofErr w:type="spellEnd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configparser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ConfigParser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config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read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BASE_DIR / 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'config.ini'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B84F05"/>
          <w:sz w:val="20"/>
          <w:szCs w:val="20"/>
          <w:bdr w:val="single" w:sz="2" w:space="0" w:color="auto" w:frame="1"/>
        </w:rPr>
        <w:t>encoding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=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'utf-8'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BOOKS_DIR = 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BASE_DIR /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config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get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'settings'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</w:t>
      </w:r>
      <w:proofErr w:type="spellStart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books_dir</w:t>
      </w:r>
      <w:proofErr w:type="spell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B84F05"/>
          <w:sz w:val="20"/>
          <w:szCs w:val="20"/>
          <w:bdr w:val="single" w:sz="2" w:space="0" w:color="auto" w:frame="1"/>
        </w:rPr>
        <w:t>fallback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=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'./books'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)).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resolve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DB_PATH = BASE_DIR / 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</w:t>
      </w:r>
      <w:proofErr w:type="spellStart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library.db</w:t>
      </w:r>
      <w:proofErr w:type="spell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'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sqlite3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connect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DB_PATH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c =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cursor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execute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"SELECT id, path FROM books"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rows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fetchall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updated</w:t>
      </w:r>
      <w:proofErr w:type="gram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skipped = 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0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0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for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book_id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old_path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in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rows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: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p =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Path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spellStart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old_path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if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not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is_absolute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():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   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skipped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+= 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1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    </w:t>
      </w: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continue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</w:t>
      </w:r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#</w:t>
      </w:r>
      <w:proofErr w:type="gramEnd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 xml:space="preserve"> already relative, e.g. re-running this script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try</w:t>
      </w:r>
      <w:proofErr w:type="gram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: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rel</w:t>
      </w:r>
      <w:proofErr w:type="spellEnd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resolve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().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relative_to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BOOKS_DIR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except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B34A00"/>
          <w:sz w:val="20"/>
          <w:szCs w:val="20"/>
          <w:bdr w:val="single" w:sz="2" w:space="0" w:color="auto" w:frame="1"/>
        </w:rPr>
        <w:t>ValueError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: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    </w:t>
      </w:r>
      <w:proofErr w:type="gramStart"/>
      <w:r w:rsidRPr="00BD0F61">
        <w:rPr>
          <w:rFonts w:ascii="var(--font-mono)" w:hAnsi="var(--font-mono)" w:cs="Courier New"/>
          <w:color w:val="0051C2"/>
          <w:sz w:val="20"/>
          <w:szCs w:val="20"/>
          <w:bdr w:val="single" w:sz="2" w:space="0" w:color="auto" w:frame="1"/>
        </w:rPr>
        <w:t>print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f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"[WARN] book id=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{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book_id</w:t>
      </w:r>
      <w:proofErr w:type="spellEnd"/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}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 xml:space="preserve"> path is outside BOOKS_DIR, left untouched: 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{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old_path</w:t>
      </w:r>
      <w:proofErr w:type="spellEnd"/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}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"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   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skipped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+= 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1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    </w:t>
      </w: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continue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rel_str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rel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as_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posix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</w:t>
      </w:r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# forward slashes, OS-independent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execute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"UPDATE books SET path=? WHERE id=?</w:t>
      </w:r>
      <w:proofErr w:type="gramStart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"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rel_str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book_id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updated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+= 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1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commit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close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</w:rPr>
      </w:pPr>
      <w:proofErr w:type="gramStart"/>
      <w:r w:rsidRPr="00BD0F61">
        <w:rPr>
          <w:rFonts w:ascii="var(--font-mono)" w:hAnsi="var(--font-mono)" w:cs="Courier New"/>
          <w:color w:val="0051C2"/>
          <w:sz w:val="20"/>
          <w:szCs w:val="20"/>
          <w:bdr w:val="single" w:sz="2" w:space="0" w:color="auto" w:frame="1"/>
        </w:rPr>
        <w:t>print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spellStart"/>
      <w:proofErr w:type="gramEnd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f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"Done</w:t>
      </w:r>
      <w:proofErr w:type="spell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 xml:space="preserve">. Updated 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{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updated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}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 xml:space="preserve"> rows, skipped 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{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skipped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}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."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Key points:</w:t>
      </w:r>
    </w:p>
    <w:p w:rsidR="00BD0F61" w:rsidRPr="00BD0F61" w:rsidRDefault="00BD0F61" w:rsidP="00BD0F6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Only touches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books.path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. </w:t>
      </w:r>
      <w:proofErr w:type="gram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slides</w:t>
      </w:r>
      <w:proofErr w:type="gram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headings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embeddings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search_index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faiss_index.bin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faiss_ids.json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are keyed by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book_id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/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slide_id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 (integers), never by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filesystem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 path — so they're completely unaffected.</w:t>
      </w:r>
    </w:p>
    <w:p w:rsidR="00BD0F61" w:rsidRPr="00BD0F61" w:rsidRDefault="00BD0F61" w:rsidP="00BD0F6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b/>
          <w:bCs/>
          <w:color w:val="0B0B0B"/>
          <w:sz w:val="21"/>
          <w:szCs w:val="21"/>
          <w:bdr w:val="single" w:sz="2" w:space="0" w:color="auto" w:frame="1"/>
        </w:rPr>
        <w:t>Back up </w:t>
      </w:r>
      <w:proofErr w:type="spellStart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library.db</w:t>
      </w:r>
      <w:proofErr w:type="spellEnd"/>
      <w:r w:rsidRPr="00BD0F61">
        <w:rPr>
          <w:rFonts w:ascii="var(--font-claude-response)" w:hAnsi="var(--font-claude-response)" w:cs="Segoe UI"/>
          <w:b/>
          <w:bCs/>
          <w:color w:val="0B0B0B"/>
          <w:sz w:val="21"/>
          <w:szCs w:val="21"/>
          <w:bdr w:val="single" w:sz="2" w:space="0" w:color="auto" w:frame="1"/>
        </w:rPr>
        <w:t> before running this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(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 xml:space="preserve">copy 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library.db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library.db.bak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), just as a safety net.</w:t>
      </w:r>
    </w:p>
    <w:p w:rsidR="00BD0F61" w:rsidRPr="00BD0F61" w:rsidRDefault="00BD0F61" w:rsidP="00BD0F61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Uses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.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as_</w:t>
      </w:r>
      <w:proofErr w:type="gram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posix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</w:t>
      </w:r>
      <w:proofErr w:type="gram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so the stored value is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  <w:rtl/>
        </w:rPr>
        <w:t>أحاديث القصاص - ت الصباغ/أحاديث القصاص - ت الصباغ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.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htm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— no backslashes, no drive letter, no dependence on OS path separators.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before="100" w:beforeAutospacing="1" w:after="100" w:afterAutospacing="1"/>
        <w:outlineLvl w:val="3"/>
        <w:rPr>
          <w:rFonts w:ascii="var(--font-claude-response)" w:hAnsi="var(--font-claude-response)" w:cs="Segoe UI"/>
          <w:b/>
          <w:bCs/>
          <w:color w:val="0B0B0B"/>
        </w:rPr>
      </w:pPr>
      <w:r w:rsidRPr="00BD0F61">
        <w:rPr>
          <w:rFonts w:ascii="var(--font-claude-response)" w:hAnsi="var(--font-claude-response)" w:cs="Segoe UI"/>
          <w:b/>
          <w:bCs/>
          <w:color w:val="0B0B0B"/>
        </w:rPr>
        <w:t xml:space="preserve">2. </w:t>
      </w:r>
      <w:proofErr w:type="gramStart"/>
      <w:r w:rsidRPr="00BD0F61">
        <w:rPr>
          <w:rFonts w:ascii="var(--font-claude-response)" w:hAnsi="var(--font-claude-response)" w:cs="Segoe UI"/>
          <w:b/>
          <w:bCs/>
          <w:color w:val="0B0B0B"/>
        </w:rPr>
        <w:t>app.py</w:t>
      </w:r>
      <w:proofErr w:type="gramEnd"/>
      <w:r w:rsidRPr="00BD0F61">
        <w:rPr>
          <w:rFonts w:ascii="var(--font-claude-response)" w:hAnsi="var(--font-claude-response)" w:cs="Segoe UI"/>
          <w:b/>
          <w:bCs/>
          <w:color w:val="0B0B0B"/>
        </w:rPr>
        <w:t xml:space="preserve"> changes so this doesn't regress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b/>
          <w:bCs/>
          <w:color w:val="0B0B0B"/>
          <w:sz w:val="21"/>
          <w:szCs w:val="21"/>
          <w:bdr w:val="single" w:sz="2" w:space="0" w:color="auto" w:frame="1"/>
        </w:rPr>
        <w:lastRenderedPageBreak/>
        <w:t>a) </w:t>
      </w:r>
      <w:proofErr w:type="spellStart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scan_</w:t>
      </w:r>
      <w:proofErr w:type="gramStart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library</w:t>
      </w:r>
      <w:proofErr w:type="spellEnd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(</w:t>
      </w:r>
      <w:proofErr w:type="gramEnd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)</w:t>
      </w:r>
      <w:r w:rsidRPr="00BD0F61">
        <w:rPr>
          <w:rFonts w:ascii="var(--font-claude-response)" w:hAnsi="var(--font-claude-response)" w:cs="Segoe UI"/>
          <w:b/>
          <w:bCs/>
          <w:color w:val="0B0B0B"/>
          <w:sz w:val="21"/>
          <w:szCs w:val="21"/>
          <w:bdr w:val="single" w:sz="2" w:space="0" w:color="auto" w:frame="1"/>
        </w:rPr>
        <w:t> — store relative, compare relative: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proofErr w:type="gramStart"/>
      <w:r w:rsidRPr="00BD0F61">
        <w:rPr>
          <w:rFonts w:ascii="var(--font-ui)" w:hAnsi="var(--font-ui)" w:cs="Segoe UI"/>
          <w:color w:val="0B0B0B"/>
          <w:sz w:val="21"/>
          <w:szCs w:val="21"/>
        </w:rPr>
        <w:t>python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for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filepath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in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html_files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: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path_str</w:t>
      </w:r>
      <w:proofErr w:type="spell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filepath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relative_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to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BOOKS_DIR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).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as_posix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</w:t>
      </w:r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 xml:space="preserve"># was: </w:t>
      </w:r>
      <w:proofErr w:type="spellStart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str</w:t>
      </w:r>
      <w:proofErr w:type="spellEnd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(</w:t>
      </w:r>
      <w:proofErr w:type="spellStart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filepath</w:t>
      </w:r>
      <w:proofErr w:type="spellEnd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seen_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paths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add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spellStart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path_str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...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st</w:t>
      </w:r>
      <w:proofErr w:type="spellEnd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filepath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stat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</w:t>
      </w:r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 xml:space="preserve"># still stat the real absolute </w:t>
      </w:r>
      <w:proofErr w:type="spellStart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filepath</w:t>
      </w:r>
      <w:proofErr w:type="spellEnd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 xml:space="preserve"> for </w:t>
      </w:r>
      <w:proofErr w:type="spellStart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mtime</w:t>
      </w:r>
      <w:proofErr w:type="spellEnd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 xml:space="preserve">/size — fine, </w:t>
      </w:r>
      <w:proofErr w:type="spellStart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>filepath</w:t>
      </w:r>
      <w:proofErr w:type="spellEnd"/>
      <w:r w:rsidRPr="00BD0F61">
        <w:rPr>
          <w:rFonts w:ascii="var(--font-mono)" w:hAnsi="var(--font-mono)" w:cs="Courier New"/>
          <w:color w:val="6E7687"/>
          <w:sz w:val="20"/>
          <w:szCs w:val="20"/>
          <w:bdr w:val="single" w:sz="2" w:space="0" w:color="auto" w:frame="1"/>
        </w:rPr>
        <w:t xml:space="preserve"> itself stays absolute locally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Everywhere else in that function that does </w:t>
      </w:r>
      <w:proofErr w:type="spellStart"/>
      <w:proofErr w:type="gram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filepath.stat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</w:t>
      </w:r>
      <w:proofErr w:type="gram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parse_book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filepath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 etc. — leave those alone, since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filepath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(the loop variable from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BOOKS_DIR.rglob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('*')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) is still the real absolute path on disk for reading purposes. </w:t>
      </w:r>
      <w:proofErr w:type="gram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Only the </w:t>
      </w:r>
      <w:r w:rsidRPr="00BD0F61">
        <w:rPr>
          <w:rFonts w:ascii="var(--font-claude-response)" w:hAnsi="var(--font-claude-response)" w:cs="Segoe UI"/>
          <w:i/>
          <w:iCs/>
          <w:color w:val="0B0B0B"/>
          <w:sz w:val="21"/>
          <w:szCs w:val="21"/>
          <w:bdr w:val="single" w:sz="2" w:space="0" w:color="auto" w:frame="1"/>
        </w:rPr>
        <w:t>stored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path_str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changes.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b/>
          <w:bCs/>
          <w:color w:val="0B0B0B"/>
          <w:sz w:val="21"/>
          <w:szCs w:val="21"/>
          <w:bdr w:val="single" w:sz="2" w:space="0" w:color="auto" w:frame="1"/>
        </w:rPr>
        <w:t>b) </w:t>
      </w:r>
      <w:proofErr w:type="spellStart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get_book_</w:t>
      </w:r>
      <w:proofErr w:type="gramStart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folder</w:t>
      </w:r>
      <w:proofErr w:type="spellEnd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(</w:t>
      </w:r>
      <w:proofErr w:type="gramEnd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)</w:t>
      </w:r>
      <w:r w:rsidRPr="00BD0F61">
        <w:rPr>
          <w:rFonts w:ascii="var(--font-claude-response)" w:hAnsi="var(--font-claude-response)" w:cs="Segoe UI"/>
          <w:b/>
          <w:bCs/>
          <w:color w:val="0B0B0B"/>
          <w:sz w:val="21"/>
          <w:szCs w:val="21"/>
          <w:bdr w:val="single" w:sz="2" w:space="0" w:color="auto" w:frame="1"/>
        </w:rPr>
        <w:t> and </w:t>
      </w:r>
      <w:proofErr w:type="spellStart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get_book_id_by_path</w:t>
      </w:r>
      <w:proofErr w:type="spellEnd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()</w:t>
      </w:r>
      <w:r w:rsidRPr="00BD0F61">
        <w:rPr>
          <w:rFonts w:ascii="var(--font-claude-response)" w:hAnsi="var(--font-claude-response)" w:cs="Segoe UI"/>
          <w:b/>
          <w:bCs/>
          <w:color w:val="0B0B0B"/>
          <w:sz w:val="21"/>
          <w:szCs w:val="21"/>
          <w:bdr w:val="single" w:sz="2" w:space="0" w:color="auto" w:frame="1"/>
        </w:rPr>
        <w:t> — resolve relative → absolute on read: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proofErr w:type="gramStart"/>
      <w:r w:rsidRPr="00BD0F61">
        <w:rPr>
          <w:rFonts w:ascii="var(--font-ui)" w:hAnsi="var(--font-ui)" w:cs="Segoe UI"/>
          <w:color w:val="0B0B0B"/>
          <w:sz w:val="21"/>
          <w:szCs w:val="21"/>
        </w:rPr>
        <w:t>python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def</w:t>
      </w:r>
      <w:proofErr w:type="spellEnd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0051C2"/>
          <w:sz w:val="20"/>
          <w:szCs w:val="20"/>
          <w:bdr w:val="single" w:sz="2" w:space="0" w:color="auto" w:frame="1"/>
        </w:rPr>
        <w:t>get_book_folder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spellStart"/>
      <w:r w:rsidRPr="00BD0F61">
        <w:rPr>
          <w:rFonts w:ascii="var(--font-mono)" w:hAnsi="var(--font-mono)" w:cs="Courier New"/>
          <w:color w:val="B84F05"/>
          <w:sz w:val="20"/>
          <w:szCs w:val="20"/>
          <w:bdr w:val="single" w:sz="2" w:space="0" w:color="auto" w:frame="1"/>
        </w:rPr>
        <w:t>book_id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):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sqlite3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connect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DB_PATH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c =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cursor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execute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"SELECT path FROM books WHERE id=?"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book_id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,))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row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fetchone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close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if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row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: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    </w:t>
      </w: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return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BOOKS_DIR / row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[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0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]).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resolve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parent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return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None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proofErr w:type="spellStart"/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def</w:t>
      </w:r>
      <w:proofErr w:type="spellEnd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BD0F61">
        <w:rPr>
          <w:rFonts w:ascii="var(--font-mono)" w:hAnsi="var(--font-mono)" w:cs="Courier New"/>
          <w:color w:val="0051C2"/>
          <w:sz w:val="20"/>
          <w:szCs w:val="20"/>
          <w:bdr w:val="single" w:sz="2" w:space="0" w:color="auto" w:frame="1"/>
        </w:rPr>
        <w:t>get_book_id_by_path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spellStart"/>
      <w:r w:rsidRPr="00BD0F61">
        <w:rPr>
          <w:rFonts w:ascii="var(--font-mono)" w:hAnsi="var(--font-mono)" w:cs="Courier New"/>
          <w:color w:val="B84F05"/>
          <w:sz w:val="20"/>
          <w:szCs w:val="20"/>
          <w:bdr w:val="single" w:sz="2" w:space="0" w:color="auto" w:frame="1"/>
        </w:rPr>
        <w:t>filepath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):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rel</w:t>
      </w:r>
      <w:proofErr w:type="spellEnd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Path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filepath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resolve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().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relative_to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BOOKS_DIR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).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as_posix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sqlite3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connect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DB_PATH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c =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cursor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execute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gram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"SELECT id FROM books WHERE path=?"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rel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,))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row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= </w:t>
      </w:r>
      <w:proofErr w:type="spell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fetchone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spellStart"/>
      <w:proofErr w:type="gramStart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conn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.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>close</w:t>
      </w:r>
      <w:proofErr w:type="spellEnd"/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()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</w:rPr>
      </w:pP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   </w:t>
      </w:r>
      <w:proofErr w:type="gramStart"/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return</w:t>
      </w:r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row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[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0</w:t>
      </w:r>
      <w:r w:rsidRPr="00BD0F61">
        <w:rPr>
          <w:rFonts w:ascii="var(--font-mono)" w:hAnsi="var(--font-mono)" w:cs="Courier New"/>
          <w:color w:val="2B303B"/>
          <w:sz w:val="20"/>
          <w:szCs w:val="20"/>
          <w:bdr w:val="single" w:sz="2" w:space="0" w:color="auto" w:frame="1"/>
        </w:rPr>
        <w:t>]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if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row </w:t>
      </w:r>
      <w:r w:rsidRPr="00BD0F61">
        <w:rPr>
          <w:rFonts w:ascii="var(--font-mono)" w:hAnsi="var(--font-mono)" w:cs="Courier New"/>
          <w:color w:val="8100C2"/>
          <w:sz w:val="20"/>
          <w:szCs w:val="20"/>
          <w:bdr w:val="single" w:sz="2" w:space="0" w:color="auto" w:frame="1"/>
        </w:rPr>
        <w:t>else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008080"/>
          <w:sz w:val="20"/>
          <w:szCs w:val="20"/>
          <w:bdr w:val="single" w:sz="2" w:space="0" w:color="auto" w:frame="1"/>
        </w:rPr>
        <w:t>None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b/>
          <w:bCs/>
          <w:color w:val="0B0B0B"/>
          <w:sz w:val="21"/>
          <w:szCs w:val="21"/>
          <w:bdr w:val="single" w:sz="2" w:space="0" w:color="auto" w:frame="1"/>
        </w:rPr>
        <w:t>c) Any other place that reads </w:t>
      </w:r>
      <w:proofErr w:type="spellStart"/>
      <w:r w:rsidRPr="00BD0F61">
        <w:rPr>
          <w:rFonts w:ascii="Courier New" w:hAnsi="Courier New" w:cs="Courier New"/>
          <w:b/>
          <w:bCs/>
          <w:color w:val="0B0B0B"/>
          <w:sz w:val="20"/>
          <w:szCs w:val="20"/>
          <w:bdr w:val="none" w:sz="0" w:space="0" w:color="auto" w:frame="1"/>
        </w:rPr>
        <w:t>books.path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(most likely the Flask route that opens the book file to render slides/pages, and any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find_shamela_</w:t>
      </w:r>
      <w:proofErr w:type="gram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db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</w:t>
      </w:r>
      <w:proofErr w:type="gram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folder)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caller that derives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folder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from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path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) needs the same treatment: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(BOOKS_DIR / row['path']).resolve()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instead of using the stored value directly.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I only had visibility into the first ~1000 lines of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app.py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(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GitHub's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 raw URL is blocked from my end by robots.txt, and it's a 2490-line file). Could you paste the rest of the file, or at least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grep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 the routes for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path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? A quick way to find every spot that needs the same fix: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proofErr w:type="gramStart"/>
      <w:r w:rsidRPr="00BD0F61">
        <w:rPr>
          <w:rFonts w:ascii="var(--font-ui)" w:hAnsi="var(--font-ui)" w:cs="Segoe UI"/>
          <w:color w:val="0B0B0B"/>
          <w:sz w:val="21"/>
          <w:szCs w:val="21"/>
        </w:rPr>
        <w:t>bash</w:t>
      </w:r>
      <w:proofErr w:type="gramEnd"/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var(--font-mono)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BD0F61">
        <w:rPr>
          <w:rFonts w:ascii="var(--font-mono)" w:hAnsi="var(--font-mono)" w:cs="Courier New"/>
          <w:color w:val="0051C2"/>
          <w:sz w:val="20"/>
          <w:szCs w:val="20"/>
          <w:bdr w:val="single" w:sz="2" w:space="0" w:color="auto" w:frame="1"/>
        </w:rPr>
        <w:t>grep</w:t>
      </w:r>
      <w:proofErr w:type="spellEnd"/>
      <w:proofErr w:type="gramEnd"/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-n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"row\[.path.\]\|book\['path'\]\|\.get('path')\|SELECT.*path.*FROM books\|</w:t>
      </w:r>
      <w:proofErr w:type="spellStart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book_folder</w:t>
      </w:r>
      <w:proofErr w:type="spellEnd"/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\|book\[.path.\]"</w:t>
      </w:r>
      <w:r w:rsidRPr="00BD0F61">
        <w:rPr>
          <w:rFonts w:ascii="var(--font-mono)" w:hAnsi="var(--font-mono)" w:cs="Courier New"/>
          <w:color w:val="14181F"/>
          <w:sz w:val="20"/>
          <w:szCs w:val="20"/>
          <w:bdr w:val="single" w:sz="2" w:space="0" w:color="auto" w:frame="1"/>
        </w:rPr>
        <w:t xml:space="preserve"> </w:t>
      </w:r>
      <w:r w:rsidRPr="00BD0F61">
        <w:rPr>
          <w:rFonts w:ascii="var(--font-mono)" w:hAnsi="var(--font-mono)" w:cs="Courier New"/>
          <w:color w:val="008000"/>
          <w:sz w:val="20"/>
          <w:szCs w:val="20"/>
          <w:bdr w:val="single" w:sz="2" w:space="0" w:color="auto" w:frame="1"/>
        </w:rPr>
        <w:t>app.py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after="100" w:afterAutospacing="1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Send me those hits (or the full file) and I'll patch every call site so nothing is missed.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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</w:t>
      </w:r>
    </w:p>
    <w:p w:rsidR="00BD0F61" w:rsidRPr="00BD0F61" w:rsidRDefault="00BD0F61" w:rsidP="00BD0F61">
      <w:pPr>
        <w:bidi w:val="0"/>
      </w:pPr>
      <w:r w:rsidRPr="00BD0F61">
        <w:t>Load later messages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-15" w:right="-15"/>
        <w:outlineLvl w:val="1"/>
        <w:rPr>
          <w:rFonts w:ascii="Segoe UI" w:hAnsi="Segoe UI" w:cs="Segoe UI"/>
          <w:b/>
          <w:bCs/>
          <w:color w:val="0B0B0B"/>
          <w:sz w:val="36"/>
          <w:szCs w:val="36"/>
        </w:rPr>
      </w:pPr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Claude responded: Good, path there is unused (only filename matters) — safe.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</w:pPr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t>Ran 2 commands, viewed 2 files</w:t>
      </w:r>
      <w:r w:rsidRPr="00BD0F61">
        <w:rPr>
          <w:rFonts w:ascii="var(--font-claude-response)" w:hAnsi="var(--font-claude-response)" w:cs="Segoe UI"/>
          <w:color w:val="0B0B0B"/>
          <w:sz w:val="18"/>
          <w:szCs w:val="18"/>
          <w:bdr w:val="single" w:sz="2" w:space="0" w:color="auto" w:frame="1"/>
        </w:rPr>
        <w:t>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  <w:t>Ran 2 commands, viewed 2 files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afterAutospacing="1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Good,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path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there is unused (only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filename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matters) — safe. Now the three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book_folder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 call sites and the route around line 2245-2260: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</w:pPr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lastRenderedPageBreak/>
        <w:t xml:space="preserve">Check </w:t>
      </w:r>
      <w:proofErr w:type="spellStart"/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t>book_folder</w:t>
      </w:r>
      <w:proofErr w:type="spellEnd"/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t xml:space="preserve"> usage near line 992</w:t>
      </w:r>
      <w:r w:rsidRPr="00BD0F61">
        <w:rPr>
          <w:rFonts w:ascii="var(--font-claude-response)" w:hAnsi="var(--font-claude-response)" w:cs="Segoe UI"/>
          <w:color w:val="0B0B0B"/>
          <w:sz w:val="18"/>
          <w:szCs w:val="18"/>
          <w:bdr w:val="single" w:sz="2" w:space="0" w:color="auto" w:frame="1"/>
        </w:rPr>
        <w:t>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  <w:t xml:space="preserve">Check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  <w:t>book_folder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  <w:t xml:space="preserve"> usage near line 992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cds-font-sans)" w:hAnsi="var(--cds-font-sans)" w:cs="Segoe UI"/>
          <w:color w:val="0B0B0B"/>
          <w:sz w:val="21"/>
          <w:szCs w:val="21"/>
        </w:rPr>
      </w:pPr>
      <w:r w:rsidRPr="00BD0F61">
        <w:rPr>
          <w:rFonts w:ascii="var(--cds-font-sans)" w:hAnsi="var(--cds-font-sans)" w:cs="Segoe UI"/>
          <w:color w:val="0B0B0B"/>
          <w:sz w:val="30"/>
          <w:szCs w:val="30"/>
          <w:bdr w:val="single" w:sz="2" w:space="0" w:color="auto" w:frame="1"/>
        </w:rPr>
        <w:t>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cds-font-sans)" w:hAnsi="var(--cds-font-sans)" w:cs="Segoe UI"/>
          <w:color w:val="0B0B0B"/>
          <w:sz w:val="21"/>
          <w:szCs w:val="21"/>
        </w:rPr>
      </w:pPr>
      <w:r w:rsidRPr="00BD0F61">
        <w:rPr>
          <w:rFonts w:ascii="var(--cds-font-sans)" w:hAnsi="var(--cds-font-sans)" w:cs="Segoe UI"/>
          <w:color w:val="0B0B0B"/>
          <w:sz w:val="21"/>
          <w:szCs w:val="21"/>
        </w:rPr>
        <w:t>Claude’s response was interrupted.</w:t>
      </w:r>
    </w:p>
    <w:p w:rsidR="00BD0F61" w:rsidRPr="00BD0F61" w:rsidRDefault="00BD0F61" w:rsidP="00BD0F61">
      <w:pPr>
        <w:shd w:val="clear" w:color="auto" w:fill="F9F9F7"/>
        <w:bidi w:val="0"/>
        <w:ind w:left="-30"/>
        <w:rPr>
          <w:rFonts w:ascii="var(--cds-font-sans)" w:hAnsi="var(--cds-font-sans)" w:cs="Segoe UI"/>
          <w:color w:val="0B0B0B"/>
          <w:sz w:val="21"/>
          <w:szCs w:val="21"/>
          <w:bdr w:val="single" w:sz="2" w:space="0" w:color="auto" w:frame="1"/>
        </w:rPr>
      </w:pPr>
      <w:r w:rsidRPr="00BD0F61">
        <w:rPr>
          <w:rFonts w:ascii="var(--cds-font-sans)" w:hAnsi="var(--cds-font-sans)" w:cs="Segoe UI"/>
          <w:color w:val="0B0B0B"/>
          <w:sz w:val="21"/>
          <w:szCs w:val="21"/>
          <w:bdr w:val="single" w:sz="2" w:space="0" w:color="auto" w:frame="1"/>
        </w:rPr>
        <w:t>Edit prompt</w:t>
      </w:r>
    </w:p>
    <w:p w:rsidR="00BD0F61" w:rsidRPr="00BD0F61" w:rsidRDefault="00BD0F61" w:rsidP="00BD0F61">
      <w:pPr>
        <w:shd w:val="clear" w:color="auto" w:fill="F9F9F7"/>
        <w:bidi w:val="0"/>
        <w:ind w:left="-30"/>
        <w:rPr>
          <w:rFonts w:ascii="var(--cds-font-sans)" w:hAnsi="var(--cds-font-sans)" w:cs="Segoe UI"/>
          <w:color w:val="0B0B0B"/>
          <w:sz w:val="21"/>
          <w:szCs w:val="21"/>
          <w:bdr w:val="single" w:sz="2" w:space="0" w:color="auto" w:frame="1"/>
        </w:rPr>
      </w:pPr>
      <w:r w:rsidRPr="00BD0F61">
        <w:rPr>
          <w:rFonts w:ascii="var(--cds-font-sans)" w:hAnsi="var(--cds-font-sans)" w:cs="Segoe UI"/>
          <w:color w:val="0B0B0B"/>
          <w:sz w:val="21"/>
          <w:szCs w:val="21"/>
          <w:bdr w:val="single" w:sz="2" w:space="0" w:color="auto" w:frame="1"/>
        </w:rPr>
        <w:t>Try again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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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-15" w:right="-15"/>
        <w:outlineLvl w:val="1"/>
        <w:rPr>
          <w:rFonts w:ascii="Segoe UI" w:hAnsi="Segoe UI" w:cs="Segoe UI"/>
          <w:b/>
          <w:bCs/>
          <w:color w:val="0B0B0B"/>
          <w:sz w:val="36"/>
          <w:szCs w:val="36"/>
        </w:rPr>
      </w:pPr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You said: find attached app.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outlineLvl w:val="2"/>
        <w:rPr>
          <w:rFonts w:ascii="Segoe UI" w:hAnsi="Segoe UI" w:cs="Segoe UI"/>
          <w:b/>
          <w:bCs/>
          <w:color w:val="0B0B0B"/>
          <w:sz w:val="18"/>
          <w:szCs w:val="18"/>
        </w:rPr>
      </w:pPr>
      <w:r w:rsidRPr="00BD0F61">
        <w:rPr>
          <w:rFonts w:ascii="Segoe UI" w:hAnsi="Segoe UI" w:cs="Segoe UI"/>
          <w:b/>
          <w:bCs/>
          <w:color w:val="0B0B0B"/>
          <w:sz w:val="18"/>
          <w:szCs w:val="18"/>
        </w:rPr>
        <w:t>app.py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line="195" w:lineRule="atLeast"/>
        <w:rPr>
          <w:rFonts w:ascii="var(--font-ui)" w:hAnsi="var(--font-ui)" w:cs="Segoe UI"/>
          <w:caps/>
          <w:color w:val="0B0B0B"/>
          <w:sz w:val="17"/>
          <w:szCs w:val="17"/>
        </w:rPr>
      </w:pPr>
      <w:r w:rsidRPr="00BD0F61">
        <w:rPr>
          <w:rFonts w:ascii="var(--font-ui)" w:hAnsi="var(--font-ui)" w:cs="Segoe UI"/>
          <w:caps/>
          <w:color w:val="0B0B0B"/>
          <w:sz w:val="17"/>
          <w:szCs w:val="17"/>
        </w:rPr>
        <w:t>PY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proofErr w:type="gramStart"/>
      <w:r w:rsidRPr="00BD0F61">
        <w:rPr>
          <w:rFonts w:ascii="Segoe UI" w:hAnsi="Segoe UI" w:cs="Segoe UI"/>
          <w:color w:val="0B0B0B"/>
          <w:sz w:val="21"/>
          <w:szCs w:val="21"/>
        </w:rPr>
        <w:t>find</w:t>
      </w:r>
      <w:proofErr w:type="gramEnd"/>
      <w:r w:rsidRPr="00BD0F61">
        <w:rPr>
          <w:rFonts w:ascii="Segoe UI" w:hAnsi="Segoe UI" w:cs="Segoe UI"/>
          <w:color w:val="0B0B0B"/>
          <w:sz w:val="21"/>
          <w:szCs w:val="21"/>
        </w:rPr>
        <w:t xml:space="preserve"> attached app.py for related work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sz w:val="21"/>
          <w:szCs w:val="21"/>
          <w:bdr w:val="single" w:sz="2" w:space="0" w:color="auto" w:frame="1"/>
        </w:rPr>
        <w:t>8:50 PM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</w:t>
      </w:r>
    </w:p>
    <w:p w:rsidR="00BD0F61" w:rsidRPr="00BD0F61" w:rsidRDefault="00BD0F61" w:rsidP="00BD0F61">
      <w:pPr>
        <w:shd w:val="clear" w:color="auto" w:fill="F9F9F7"/>
        <w:bidi w:val="0"/>
        <w:rPr>
          <w:rFonts w:ascii="Segoe UI" w:hAnsi="Segoe UI" w:cs="Segoe UI"/>
          <w:color w:val="0B0B0B"/>
          <w:sz w:val="21"/>
          <w:szCs w:val="21"/>
        </w:rPr>
      </w:pPr>
      <w:r w:rsidRPr="00BD0F61">
        <w:rPr>
          <w:rFonts w:ascii="Segoe UI" w:hAnsi="Segoe UI" w:cs="Segoe UI"/>
          <w:color w:val="0B0B0B"/>
          <w:bdr w:val="single" w:sz="2" w:space="0" w:color="auto" w:frame="1"/>
        </w:rPr>
        <w:t>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ind w:left="-15" w:right="-15"/>
        <w:outlineLvl w:val="1"/>
        <w:rPr>
          <w:rFonts w:ascii="Segoe UI" w:hAnsi="Segoe UI" w:cs="Segoe UI"/>
          <w:b/>
          <w:bCs/>
          <w:color w:val="0B0B0B"/>
          <w:sz w:val="36"/>
          <w:szCs w:val="36"/>
        </w:rPr>
      </w:pPr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 xml:space="preserve">Claude responded: Good — confirms all three </w:t>
      </w:r>
      <w:proofErr w:type="spellStart"/>
      <w:proofErr w:type="gramStart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getbookfolder</w:t>
      </w:r>
      <w:proofErr w:type="spellEnd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(</w:t>
      </w:r>
      <w:proofErr w:type="gramEnd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 xml:space="preserve">) call sites treat the result as a real, absolute </w:t>
      </w:r>
      <w:proofErr w:type="spellStart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filesystem</w:t>
      </w:r>
      <w:proofErr w:type="spellEnd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 xml:space="preserve"> path (for </w:t>
      </w:r>
      <w:proofErr w:type="spellStart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findshameladb</w:t>
      </w:r>
      <w:proofErr w:type="spellEnd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 xml:space="preserve">, </w:t>
      </w:r>
      <w:proofErr w:type="spellStart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mkdir</w:t>
      </w:r>
      <w:proofErr w:type="spellEnd"/>
      <w:r w:rsidRPr="00BD0F61">
        <w:rPr>
          <w:rFonts w:ascii="Segoe UI" w:hAnsi="Segoe UI" w:cs="Segoe UI"/>
          <w:b/>
          <w:bCs/>
          <w:color w:val="0B0B0B"/>
          <w:sz w:val="36"/>
          <w:szCs w:val="36"/>
        </w:rPr>
        <w:t>, .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</w:pPr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t>Viewed 2 files, ran a command</w:t>
      </w:r>
      <w:r w:rsidRPr="00BD0F61">
        <w:rPr>
          <w:rFonts w:ascii="var(--font-claude-response)" w:hAnsi="var(--font-claude-response)" w:cs="Segoe UI"/>
          <w:color w:val="0B0B0B"/>
          <w:sz w:val="18"/>
          <w:szCs w:val="18"/>
          <w:bdr w:val="single" w:sz="2" w:space="0" w:color="auto" w:frame="1"/>
        </w:rPr>
        <w:t>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  <w:t>Viewed 2 files, ran a command</w:t>
      </w:r>
    </w:p>
    <w:p w:rsidR="00BD0F61" w:rsidRPr="00BD0F61" w:rsidRDefault="00BD0F61" w:rsidP="00BD0F6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9F9F7"/>
        <w:bidi w:val="0"/>
        <w:spacing w:afterAutospacing="1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Good — confirms all three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get_book_</w:t>
      </w:r>
      <w:proofErr w:type="gram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folder</w:t>
      </w:r>
      <w:proofErr w:type="spell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(</w:t>
      </w:r>
      <w:proofErr w:type="gramEnd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 call sites treat the result as a real, absolute </w:t>
      </w:r>
      <w:proofErr w:type="spellStart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filesystem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 xml:space="preserve"> path (for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find_shamela_db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proofErr w:type="spellStart"/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mkdir</w:t>
      </w:r>
      <w:proofErr w:type="spellEnd"/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, </w:t>
      </w:r>
      <w:r w:rsidRPr="00BD0F61">
        <w:rPr>
          <w:rFonts w:ascii="Courier New" w:hAnsi="Courier New" w:cs="Courier New"/>
          <w:color w:val="0B0B0B"/>
          <w:sz w:val="20"/>
          <w:szCs w:val="20"/>
          <w:bdr w:val="none" w:sz="0" w:space="0" w:color="auto" w:frame="1"/>
        </w:rPr>
        <w:t>.save()</w:t>
      </w:r>
      <w:r w:rsidRPr="00BD0F61">
        <w:rPr>
          <w:rFonts w:ascii="var(--font-claude-response)" w:hAnsi="var(--font-claude-response)" w:cs="Segoe UI"/>
          <w:color w:val="0B0B0B"/>
          <w:sz w:val="21"/>
          <w:szCs w:val="21"/>
        </w:rPr>
        <w:t>). Same fix covers all of them. Now let's find where books are actually read for the reader itself (the route serving slide/page content):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</w:pPr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t>Ran a command, viewed a file</w:t>
      </w:r>
      <w:r w:rsidRPr="00BD0F61">
        <w:rPr>
          <w:rFonts w:ascii="var(--font-claude-response)" w:hAnsi="var(--font-claude-response)" w:cs="Segoe UI"/>
          <w:color w:val="0B0B0B"/>
          <w:sz w:val="18"/>
          <w:szCs w:val="18"/>
          <w:bdr w:val="single" w:sz="2" w:space="0" w:color="auto" w:frame="1"/>
        </w:rPr>
        <w:t>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claude-response)" w:hAnsi="var(--font-claude-response)" w:cs="Segoe UI"/>
          <w:color w:val="0B0B0B"/>
          <w:sz w:val="21"/>
          <w:szCs w:val="21"/>
        </w:rPr>
      </w:pPr>
      <w:r w:rsidRPr="00BD0F61">
        <w:rPr>
          <w:rFonts w:ascii="var(--font-claude-response)" w:hAnsi="var(--font-claude-response)" w:cs="Segoe UI"/>
          <w:color w:val="0B0B0B"/>
          <w:sz w:val="21"/>
          <w:szCs w:val="21"/>
          <w:bdr w:val="single" w:sz="2" w:space="0" w:color="auto" w:frame="1"/>
        </w:rPr>
        <w:t>Ran a command, viewed a file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r w:rsidRPr="00BD0F61">
        <w:rPr>
          <w:rFonts w:ascii="var(--font-ui)" w:hAnsi="var(--font-ui)" w:cs="Segoe UI"/>
          <w:color w:val="0B0B0B"/>
          <w:bdr w:val="single" w:sz="2" w:space="0" w:color="auto" w:frame="1"/>
        </w:rPr>
        <w:t>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r w:rsidRPr="00BD0F61">
        <w:rPr>
          <w:rFonts w:ascii="var(--font-ui)" w:hAnsi="var(--font-ui)" w:cs="Segoe UI"/>
          <w:color w:val="0B0B0B"/>
          <w:sz w:val="21"/>
          <w:szCs w:val="21"/>
        </w:rPr>
        <w:t>List routes and path-related SELECTs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t>Check /</w:t>
      </w:r>
      <w:proofErr w:type="spellStart"/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t>api</w:t>
      </w:r>
      <w:proofErr w:type="spellEnd"/>
      <w:r w:rsidRPr="00BD0F61">
        <w:rPr>
          <w:rFonts w:ascii="var(--font-ui)" w:hAnsi="var(--font-ui)" w:cs="Segoe UI"/>
          <w:color w:val="0B0B0B"/>
          <w:sz w:val="21"/>
          <w:szCs w:val="21"/>
          <w:bdr w:val="single" w:sz="2" w:space="0" w:color="auto" w:frame="1"/>
        </w:rPr>
        <w:t>/books route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r w:rsidRPr="00BD0F61">
        <w:rPr>
          <w:rFonts w:ascii="var(--font-ui)" w:hAnsi="var(--font-ui)" w:cs="Segoe UI"/>
          <w:color w:val="0B0B0B"/>
          <w:bdr w:val="single" w:sz="2" w:space="0" w:color="auto" w:frame="1"/>
        </w:rPr>
        <w:t></w:t>
      </w:r>
    </w:p>
    <w:p w:rsidR="00BD0F61" w:rsidRPr="00BD0F61" w:rsidRDefault="00BD0F61" w:rsidP="00BD0F61">
      <w:pPr>
        <w:shd w:val="clear" w:color="auto" w:fill="F9F9F7"/>
        <w:bidi w:val="0"/>
        <w:rPr>
          <w:rFonts w:ascii="var(--font-ui)" w:hAnsi="var(--font-ui)" w:cs="Segoe UI"/>
          <w:color w:val="0B0B0B"/>
          <w:sz w:val="21"/>
          <w:szCs w:val="21"/>
        </w:rPr>
      </w:pPr>
      <w:r w:rsidRPr="00BD0F61">
        <w:rPr>
          <w:rFonts w:ascii="var(--font-ui)" w:hAnsi="var(--font-ui)" w:cs="Segoe UI"/>
          <w:color w:val="0B0B0B"/>
          <w:sz w:val="21"/>
          <w:szCs w:val="21"/>
        </w:rPr>
        <w:t>Done</w:t>
      </w:r>
    </w:p>
    <w:p w:rsidR="00753A3E" w:rsidRPr="00504493" w:rsidRDefault="00753A3E" w:rsidP="00E15F41">
      <w:pPr>
        <w:tabs>
          <w:tab w:val="left" w:pos="9900"/>
        </w:tabs>
        <w:bidi w:val="0"/>
        <w:jc w:val="both"/>
        <w:rPr>
          <w:rFonts w:ascii="Cambria" w:hAnsi="Cambria" w:cs="Sakkal Majalla"/>
          <w:szCs w:val="28"/>
          <w:lang w:bidi="ar-EG"/>
        </w:rPr>
      </w:pPr>
      <w:bookmarkStart w:id="0" w:name="_GoBack"/>
      <w:bookmarkEnd w:id="0"/>
    </w:p>
    <w:sectPr w:rsidR="00753A3E" w:rsidRPr="00504493" w:rsidSect="005B26E4">
      <w:pgSz w:w="11906" w:h="16838"/>
      <w:pgMar w:top="2552" w:right="1077" w:bottom="1310" w:left="107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ar(--font-ui)">
    <w:altName w:val="Times New Roman"/>
    <w:panose1 w:val="00000000000000000000"/>
    <w:charset w:val="00"/>
    <w:family w:val="roman"/>
    <w:notTrueType/>
    <w:pitch w:val="default"/>
  </w:font>
  <w:font w:name="var(--font-claude-response)">
    <w:altName w:val="Times New Roman"/>
    <w:panose1 w:val="00000000000000000000"/>
    <w:charset w:val="00"/>
    <w:family w:val="roman"/>
    <w:notTrueType/>
    <w:pitch w:val="default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var(--cds-font-sans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1344A4"/>
    <w:multiLevelType w:val="multilevel"/>
    <w:tmpl w:val="1E5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0E40261"/>
    <w:multiLevelType w:val="multilevel"/>
    <w:tmpl w:val="E14C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F61"/>
    <w:rsid w:val="001D2B17"/>
    <w:rsid w:val="003D6789"/>
    <w:rsid w:val="00504493"/>
    <w:rsid w:val="005B26E4"/>
    <w:rsid w:val="005B6432"/>
    <w:rsid w:val="00753A3E"/>
    <w:rsid w:val="007C6ACB"/>
    <w:rsid w:val="008A3A78"/>
    <w:rsid w:val="00BD0F61"/>
    <w:rsid w:val="00E15F41"/>
    <w:rsid w:val="00E4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D0F61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0F61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D0F61"/>
    <w:pPr>
      <w:bidi w:val="0"/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0F61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0F61"/>
    <w:rPr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D0F61"/>
    <w:rPr>
      <w:b/>
      <w:bCs/>
      <w:sz w:val="24"/>
      <w:szCs w:val="24"/>
    </w:rPr>
  </w:style>
  <w:style w:type="paragraph" w:customStyle="1" w:styleId="whitespace-pre-wrap">
    <w:name w:val="whitespace-pre-wrap"/>
    <w:basedOn w:val="Normal"/>
    <w:rsid w:val="00BD0F61"/>
    <w:pPr>
      <w:bidi w:val="0"/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BD0F61"/>
    <w:rPr>
      <w:color w:val="0000FF"/>
      <w:u w:val="single"/>
    </w:rPr>
  </w:style>
  <w:style w:type="character" w:customStyle="1" w:styleId="text-text-500">
    <w:name w:val="text-text-500"/>
    <w:basedOn w:val="DefaultParagraphFont"/>
    <w:rsid w:val="00BD0F61"/>
  </w:style>
  <w:style w:type="character" w:customStyle="1" w:styleId="absolute">
    <w:name w:val="absolute"/>
    <w:basedOn w:val="DefaultParagraphFont"/>
    <w:rsid w:val="00BD0F61"/>
  </w:style>
  <w:style w:type="character" w:customStyle="1" w:styleId="inline-flex">
    <w:name w:val="inline-flex"/>
    <w:basedOn w:val="DefaultParagraphFont"/>
    <w:rsid w:val="00BD0F61"/>
  </w:style>
  <w:style w:type="character" w:customStyle="1" w:styleId="transition-all">
    <w:name w:val="transition-all"/>
    <w:basedOn w:val="DefaultParagraphFont"/>
    <w:rsid w:val="00BD0F61"/>
  </w:style>
  <w:style w:type="character" w:customStyle="1" w:styleId="truncate">
    <w:name w:val="truncate"/>
    <w:basedOn w:val="DefaultParagraphFont"/>
    <w:rsid w:val="00BD0F61"/>
  </w:style>
  <w:style w:type="character" w:customStyle="1" w:styleId="sr-only">
    <w:name w:val="sr-only"/>
    <w:basedOn w:val="DefaultParagraphFont"/>
    <w:rsid w:val="00BD0F61"/>
  </w:style>
  <w:style w:type="paragraph" w:customStyle="1" w:styleId="font-claude-response-body">
    <w:name w:val="font-claude-response-body"/>
    <w:basedOn w:val="Normal"/>
    <w:rsid w:val="00BD0F61"/>
    <w:pPr>
      <w:bidi w:val="0"/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BD0F6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0F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0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0F61"/>
    <w:rPr>
      <w:rFonts w:ascii="Courier New" w:hAnsi="Courier New" w:cs="Courier New"/>
    </w:rPr>
  </w:style>
  <w:style w:type="character" w:styleId="Emphasis">
    <w:name w:val="Emphasis"/>
    <w:basedOn w:val="DefaultParagraphFont"/>
    <w:uiPriority w:val="20"/>
    <w:qFormat/>
    <w:rsid w:val="00BD0F61"/>
    <w:rPr>
      <w:i/>
      <w:iCs/>
    </w:rPr>
  </w:style>
  <w:style w:type="character" w:customStyle="1" w:styleId="flex">
    <w:name w:val="flex"/>
    <w:basedOn w:val="DefaultParagraphFont"/>
    <w:rsid w:val="00BD0F61"/>
  </w:style>
  <w:style w:type="paragraph" w:customStyle="1" w:styleId="uppercase">
    <w:name w:val="uppercase"/>
    <w:basedOn w:val="Normal"/>
    <w:rsid w:val="00BD0F61"/>
    <w:pPr>
      <w:bidi w:val="0"/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D0F61"/>
    <w:pPr>
      <w:bidi w:val="0"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0F61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D0F61"/>
    <w:pPr>
      <w:bidi w:val="0"/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0F61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0F61"/>
    <w:rPr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D0F61"/>
    <w:rPr>
      <w:b/>
      <w:bCs/>
      <w:sz w:val="24"/>
      <w:szCs w:val="24"/>
    </w:rPr>
  </w:style>
  <w:style w:type="paragraph" w:customStyle="1" w:styleId="whitespace-pre-wrap">
    <w:name w:val="whitespace-pre-wrap"/>
    <w:basedOn w:val="Normal"/>
    <w:rsid w:val="00BD0F61"/>
    <w:pPr>
      <w:bidi w:val="0"/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BD0F61"/>
    <w:rPr>
      <w:color w:val="0000FF"/>
      <w:u w:val="single"/>
    </w:rPr>
  </w:style>
  <w:style w:type="character" w:customStyle="1" w:styleId="text-text-500">
    <w:name w:val="text-text-500"/>
    <w:basedOn w:val="DefaultParagraphFont"/>
    <w:rsid w:val="00BD0F61"/>
  </w:style>
  <w:style w:type="character" w:customStyle="1" w:styleId="absolute">
    <w:name w:val="absolute"/>
    <w:basedOn w:val="DefaultParagraphFont"/>
    <w:rsid w:val="00BD0F61"/>
  </w:style>
  <w:style w:type="character" w:customStyle="1" w:styleId="inline-flex">
    <w:name w:val="inline-flex"/>
    <w:basedOn w:val="DefaultParagraphFont"/>
    <w:rsid w:val="00BD0F61"/>
  </w:style>
  <w:style w:type="character" w:customStyle="1" w:styleId="transition-all">
    <w:name w:val="transition-all"/>
    <w:basedOn w:val="DefaultParagraphFont"/>
    <w:rsid w:val="00BD0F61"/>
  </w:style>
  <w:style w:type="character" w:customStyle="1" w:styleId="truncate">
    <w:name w:val="truncate"/>
    <w:basedOn w:val="DefaultParagraphFont"/>
    <w:rsid w:val="00BD0F61"/>
  </w:style>
  <w:style w:type="character" w:customStyle="1" w:styleId="sr-only">
    <w:name w:val="sr-only"/>
    <w:basedOn w:val="DefaultParagraphFont"/>
    <w:rsid w:val="00BD0F61"/>
  </w:style>
  <w:style w:type="paragraph" w:customStyle="1" w:styleId="font-claude-response-body">
    <w:name w:val="font-claude-response-body"/>
    <w:basedOn w:val="Normal"/>
    <w:rsid w:val="00BD0F61"/>
    <w:pPr>
      <w:bidi w:val="0"/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BD0F6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0F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0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0F61"/>
    <w:rPr>
      <w:rFonts w:ascii="Courier New" w:hAnsi="Courier New" w:cs="Courier New"/>
    </w:rPr>
  </w:style>
  <w:style w:type="character" w:styleId="Emphasis">
    <w:name w:val="Emphasis"/>
    <w:basedOn w:val="DefaultParagraphFont"/>
    <w:uiPriority w:val="20"/>
    <w:qFormat/>
    <w:rsid w:val="00BD0F61"/>
    <w:rPr>
      <w:i/>
      <w:iCs/>
    </w:rPr>
  </w:style>
  <w:style w:type="character" w:customStyle="1" w:styleId="flex">
    <w:name w:val="flex"/>
    <w:basedOn w:val="DefaultParagraphFont"/>
    <w:rsid w:val="00BD0F61"/>
  </w:style>
  <w:style w:type="paragraph" w:customStyle="1" w:styleId="uppercase">
    <w:name w:val="uppercase"/>
    <w:basedOn w:val="Normal"/>
    <w:rsid w:val="00BD0F61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96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170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1321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531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981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898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2511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9797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164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047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259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44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434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673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7535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180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2048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311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155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8063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155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385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541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160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4480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621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145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41970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5558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345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544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699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6087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86051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88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160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8631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9212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65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4947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76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576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883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148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5322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953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02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557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618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916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239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092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65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872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067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516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0867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994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96854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6832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037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790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89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785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962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182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0194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175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934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4980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71169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853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787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522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2704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6964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06314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989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400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487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894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731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5266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28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024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683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362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11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638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928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215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6477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2341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9659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54509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964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48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535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618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211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908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7104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3229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14163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7359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85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642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008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340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6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3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389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412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432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9569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8716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5612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178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5079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258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62069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97366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62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5223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4219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315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8962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25466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961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772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143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040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372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  <w:div w:id="153311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0791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35654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316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945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805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965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22592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247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195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680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960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887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947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784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2891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832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6936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730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94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839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71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38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462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788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27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0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936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283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475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5721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8966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719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685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18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357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027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700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98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385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5320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575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6014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20043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1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519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418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6741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8659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278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3037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240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003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632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55916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23999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106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019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440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051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5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82023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6238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9516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932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469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872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999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740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883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259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301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702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408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37808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6192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1359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645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618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166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1439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44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514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967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999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2695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850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73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6253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687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672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480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46950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111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6198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6817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241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10717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66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637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2434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731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453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66572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6308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9496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426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073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883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554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938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295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27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071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18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006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837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24447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29233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7746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899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56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141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677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95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228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773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008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9697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019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19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438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105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863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940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2446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71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02046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1055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68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5501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6727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1284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3939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858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6441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126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93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85280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2815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371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03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94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029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63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19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4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7201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9710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2428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71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969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217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932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355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847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0817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876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767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572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33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62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818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013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881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92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544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861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8556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9835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7517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2595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19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384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168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1238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55065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450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63787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4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252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0444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516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306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5077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1102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2242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1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23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194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088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977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226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3706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4526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233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419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921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6513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559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867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842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984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736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937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656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19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20311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4195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969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322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106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2816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077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5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679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078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4806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825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081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15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799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81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640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404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592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731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554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9561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8582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3464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134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62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02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50135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74076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872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439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691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39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936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97063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0751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5109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395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3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25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072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554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366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7238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100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1335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073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439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894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270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98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3474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082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sion\Desktop\English-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English-New</Template>
  <TotalTime>1</TotalTime>
  <Pages>5</Pages>
  <Words>1488</Words>
  <Characters>8484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Vision</dc:creator>
  <cp:lastModifiedBy>Vision</cp:lastModifiedBy>
  <cp:revision>1</cp:revision>
  <dcterms:created xsi:type="dcterms:W3CDTF">2026-07-24T18:14:00Z</dcterms:created>
  <dcterms:modified xsi:type="dcterms:W3CDTF">2026-07-24T18:15:00Z</dcterms:modified>
</cp:coreProperties>
</file>